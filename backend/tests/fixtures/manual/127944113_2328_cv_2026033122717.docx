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27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94"/>
        <w:gridCol w:w="630"/>
        <w:gridCol w:w="2773"/>
        <w:gridCol w:w="423"/>
        <w:gridCol w:w="6607"/>
      </w:tblGrid>
      <w:tr w:rsidR="003D1B71" w:rsidRPr="00CA16E3" w14:paraId="211ECF10" w14:textId="77777777" w:rsidTr="21A72D61">
        <w:trPr>
          <w:trHeight w:val="2112"/>
        </w:trPr>
        <w:tc>
          <w:tcPr>
            <w:tcW w:w="3697" w:type="dxa"/>
            <w:gridSpan w:val="3"/>
            <w:vMerge w:val="restart"/>
            <w:tcBorders>
              <w:bottom w:val="nil"/>
            </w:tcBorders>
          </w:tcPr>
          <w:p w14:paraId="0931F59E" w14:textId="1924F637" w:rsidR="003D1B71" w:rsidRPr="00665F95" w:rsidRDefault="00961189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drawing>
                <wp:anchor distT="0" distB="0" distL="114300" distR="114300" simplePos="0" relativeHeight="251658240" behindDoc="0" locked="0" layoutInCell="1" allowOverlap="1" wp14:anchorId="7B4859B1" wp14:editId="16FF519A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229870</wp:posOffset>
                  </wp:positionV>
                  <wp:extent cx="1882100" cy="1866900"/>
                  <wp:effectExtent l="0" t="0" r="4445" b="0"/>
                  <wp:wrapNone/>
                  <wp:docPr id="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1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1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5CA860F9" w14:textId="47098B1F"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429D2199" w14:textId="645C494D" w:rsidR="003D1B71" w:rsidRPr="00665F95" w:rsidRDefault="00797718" w:rsidP="00310F17">
            <w:pPr>
              <w:pStyle w:val="Ttulo"/>
            </w:pPr>
            <w:r>
              <w:t>Miguel Enrique</w:t>
            </w:r>
            <w:bookmarkStart w:id="0" w:name="_GoBack"/>
            <w:bookmarkEnd w:id="0"/>
            <w:r w:rsidR="003D1B71" w:rsidRPr="00665F95">
              <w:rPr>
                <w:lang w:bidi="es-ES"/>
              </w:rPr>
              <w:br/>
            </w:r>
            <w:r>
              <w:t>Caro Montecinos</w:t>
            </w:r>
          </w:p>
        </w:tc>
      </w:tr>
      <w:tr w:rsidR="003D1B71" w:rsidRPr="00CA16E3" w14:paraId="62BE5559" w14:textId="77777777" w:rsidTr="21A72D61">
        <w:trPr>
          <w:trHeight w:val="1589"/>
        </w:trPr>
        <w:tc>
          <w:tcPr>
            <w:tcW w:w="3697" w:type="dxa"/>
            <w:gridSpan w:val="3"/>
            <w:vMerge/>
          </w:tcPr>
          <w:p w14:paraId="35FA628B" w14:textId="77777777" w:rsidR="003D1B71" w:rsidRPr="00665F95" w:rsidRDefault="003D1B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</w:tcPr>
          <w:p w14:paraId="61A33E25" w14:textId="77777777"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14:paraId="4761F44C" w14:textId="23321ADC" w:rsidR="00FD670A" w:rsidRDefault="00FD670A" w:rsidP="00FD670A">
            <w:pPr>
              <w:pStyle w:val="Ttulo2"/>
              <w:spacing w:before="0" w:after="0"/>
            </w:pPr>
            <w:r w:rsidRPr="00FD670A">
              <w:t>PERFIL PROFESIONAL</w:t>
            </w:r>
          </w:p>
          <w:p w14:paraId="35910204" w14:textId="6165C5FA" w:rsidR="00FD670A" w:rsidRPr="00FD670A" w:rsidRDefault="00B339BB" w:rsidP="00FD670A">
            <w:pPr>
              <w:pStyle w:val="Ttulo2"/>
              <w:spacing w:before="0" w:after="0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B339BB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Profesional de la educación con sólida experiencia en liderazgo técnico-pedagógico y gestión curricular en establecimientos educacionales. Ha liderado procesos de planificación, evaluación y acompañamiento docente, con foco en la mejora de los aprendizajes y la coherencia pedagógica entre niveles. Cuenta con experiencia en conducción de equipos, fortalecimiento del trabajo colaborativo y gestión de contextos educativos complejos</w:t>
            </w:r>
            <w:r w:rsidR="00FD670A" w:rsidRPr="00FD670A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.</w:t>
            </w:r>
          </w:p>
          <w:p w14:paraId="4E93EE80" w14:textId="52588A04" w:rsidR="003D1B71" w:rsidRPr="00F20161" w:rsidRDefault="0011449D" w:rsidP="00F20161">
            <w:pPr>
              <w:pStyle w:val="Ttulo2"/>
            </w:pPr>
            <w:r w:rsidRPr="0011449D">
              <w:t>EXPERIENCIA DIRECTIVA Y DE GESTIÓN EDUCATIVA</w:t>
            </w:r>
          </w:p>
          <w:p w14:paraId="0E20F70D" w14:textId="77777777" w:rsidR="0011449D" w:rsidRDefault="0011449D" w:rsidP="0011449D">
            <w:pPr>
              <w:pStyle w:val="Ttulo2"/>
              <w:spacing w:before="0" w:after="0"/>
            </w:pPr>
            <w:r w:rsidRPr="0011449D">
              <w:rPr>
                <w:color w:val="000000" w:themeColor="text1"/>
                <w:sz w:val="18"/>
                <w:lang w:val="es-CL"/>
              </w:rPr>
              <w:t>Jefe Provincial de Educación (DEPROV San Felipe – Los Andes)</w:t>
            </w:r>
            <w:r>
              <w:t xml:space="preserve"> </w:t>
            </w:r>
          </w:p>
          <w:p w14:paraId="311B29F7" w14:textId="20483B8B" w:rsidR="0011449D" w:rsidRPr="0011449D" w:rsidRDefault="0011449D" w:rsidP="0011449D">
            <w:pPr>
              <w:pStyle w:val="Ttulo2"/>
              <w:spacing w:before="0" w:after="0"/>
            </w:pPr>
            <w:r w:rsidRPr="0011449D">
              <w:rPr>
                <w:color w:val="000000" w:themeColor="text1"/>
                <w:sz w:val="18"/>
                <w:u w:val="none"/>
                <w:lang w:val="es-CL"/>
              </w:rPr>
              <w:t>Ministerio de Educación | abril 2022 – actualidad</w:t>
            </w:r>
          </w:p>
          <w:p w14:paraId="7A25A74B" w14:textId="2BDD3E75" w:rsidR="0011449D" w:rsidRPr="0011449D" w:rsidRDefault="0011449D" w:rsidP="00B339BB">
            <w:pPr>
              <w:pStyle w:val="Ttulo2"/>
              <w:numPr>
                <w:ilvl w:val="0"/>
                <w:numId w:val="16"/>
              </w:numPr>
              <w:spacing w:before="0" w:after="0"/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</w:pPr>
            <w:r w:rsidRPr="0011449D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 xml:space="preserve">Conducción territorial del sistema educativo en las provincias de San Felipe y Los Andes, con responsabilidad sobre establecimientos municipales, particulares </w:t>
            </w:r>
            <w:r w:rsidR="00B339BB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>subvencionados</w:t>
            </w:r>
            <w:r w:rsidRPr="0011449D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>.</w:t>
            </w:r>
          </w:p>
          <w:p w14:paraId="118FDBCA" w14:textId="77777777" w:rsidR="0011449D" w:rsidRPr="0011449D" w:rsidRDefault="0011449D" w:rsidP="0011449D">
            <w:pPr>
              <w:pStyle w:val="Ttulo2"/>
              <w:numPr>
                <w:ilvl w:val="0"/>
                <w:numId w:val="16"/>
              </w:numPr>
              <w:spacing w:before="0" w:after="0"/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</w:pPr>
            <w:r w:rsidRPr="0011449D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>Coordinación y supervisión de procesos pedagógicos, administrativos y de convivencia escolar, asegurando el cumplimiento de la normativa educacional vigente.</w:t>
            </w:r>
          </w:p>
          <w:p w14:paraId="56EF8B74" w14:textId="011F6FA0" w:rsidR="0011449D" w:rsidRPr="0011449D" w:rsidRDefault="0011449D" w:rsidP="00B339BB">
            <w:pPr>
              <w:pStyle w:val="Ttulo2"/>
              <w:numPr>
                <w:ilvl w:val="0"/>
                <w:numId w:val="16"/>
              </w:numPr>
              <w:spacing w:before="0" w:after="0"/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</w:pPr>
            <w:r w:rsidRPr="0011449D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>Liderazgo de planes de acompañamiento técnico-pedagógico a equipos directivos, con foco en mejora de aprendizajes, reactivación educativa y fortalecimiento de capacidades institucionales</w:t>
            </w:r>
            <w:r w:rsidR="00B339BB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 xml:space="preserve"> </w:t>
            </w:r>
            <w:r w:rsidR="00B339BB" w:rsidRPr="00B339BB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 xml:space="preserve">asesorando directamente a equipos </w:t>
            </w:r>
            <w:r w:rsidR="00B339BB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 xml:space="preserve">de gestión y </w:t>
            </w:r>
            <w:r w:rsidR="00B339BB" w:rsidRPr="00B339BB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>UTP</w:t>
            </w:r>
            <w:r w:rsidRPr="0011449D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>.</w:t>
            </w:r>
          </w:p>
          <w:p w14:paraId="458B7F5C" w14:textId="77777777" w:rsidR="0011449D" w:rsidRPr="0011449D" w:rsidRDefault="0011449D" w:rsidP="0011449D">
            <w:pPr>
              <w:pStyle w:val="Ttulo2"/>
              <w:numPr>
                <w:ilvl w:val="0"/>
                <w:numId w:val="16"/>
              </w:numPr>
              <w:spacing w:before="0" w:after="0"/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</w:pPr>
            <w:r w:rsidRPr="0011449D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 xml:space="preserve">Gestión de situaciones complejas y contingencias educativas, incluyendo conflictos comunitarios, procesos de </w:t>
            </w:r>
            <w:proofErr w:type="spellStart"/>
            <w:r w:rsidRPr="0011449D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>revinculación</w:t>
            </w:r>
            <w:proofErr w:type="spellEnd"/>
            <w:r w:rsidRPr="0011449D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 xml:space="preserve"> escolar y resguardo de trayectorias educativas.</w:t>
            </w:r>
          </w:p>
          <w:p w14:paraId="13A1CCA2" w14:textId="77777777" w:rsidR="0011449D" w:rsidRDefault="0011449D" w:rsidP="0011449D">
            <w:pPr>
              <w:pStyle w:val="Ttulo2"/>
              <w:numPr>
                <w:ilvl w:val="0"/>
                <w:numId w:val="16"/>
              </w:numPr>
              <w:spacing w:before="0" w:after="0"/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</w:pPr>
            <w:r w:rsidRPr="0011449D">
              <w:rPr>
                <w:b w:val="0"/>
                <w:bCs w:val="0"/>
                <w:color w:val="000000" w:themeColor="text1"/>
                <w:sz w:val="18"/>
                <w:u w:val="none"/>
                <w:lang w:val="es-CL"/>
              </w:rPr>
              <w:t>Coordinación y seguimiento de programas ministeriales, implementación de políticas públicas educativas y apoyo a procesos de transición institucional.</w:t>
            </w:r>
          </w:p>
          <w:p w14:paraId="36966F8A" w14:textId="77777777" w:rsidR="0011449D" w:rsidRDefault="0011449D" w:rsidP="0011449D">
            <w:pPr>
              <w:pStyle w:val="Ttulo2"/>
              <w:spacing w:before="0" w:after="0"/>
              <w:rPr>
                <w:color w:val="000000" w:themeColor="text1"/>
                <w:sz w:val="18"/>
                <w:lang w:val="es-CL"/>
              </w:rPr>
            </w:pPr>
          </w:p>
          <w:p w14:paraId="1C4BE6AB" w14:textId="7A3DF96B" w:rsidR="0011449D" w:rsidRPr="0011449D" w:rsidRDefault="0011449D" w:rsidP="0011449D">
            <w:pPr>
              <w:pStyle w:val="Ttulo2"/>
              <w:spacing w:before="0" w:after="0"/>
              <w:rPr>
                <w:color w:val="000000" w:themeColor="text1"/>
                <w:sz w:val="18"/>
                <w:lang w:val="es-CL"/>
              </w:rPr>
            </w:pPr>
            <w:r w:rsidRPr="0011449D">
              <w:rPr>
                <w:color w:val="000000" w:themeColor="text1"/>
                <w:sz w:val="18"/>
                <w:lang w:val="es-CL"/>
              </w:rPr>
              <w:t>Jefe Unidad Técnico Pedagógica – Enseñanza Media</w:t>
            </w:r>
          </w:p>
          <w:p w14:paraId="26DCF65B" w14:textId="77777777" w:rsidR="0011449D" w:rsidRPr="0011449D" w:rsidRDefault="0011449D" w:rsidP="0011449D">
            <w:pPr>
              <w:pStyle w:val="Ttulo2"/>
              <w:spacing w:before="0" w:after="0"/>
              <w:rPr>
                <w:color w:val="000000" w:themeColor="text1"/>
                <w:sz w:val="18"/>
                <w:u w:val="none"/>
                <w:lang w:val="es-CL"/>
              </w:rPr>
            </w:pPr>
            <w:r w:rsidRPr="0011449D">
              <w:rPr>
                <w:color w:val="000000" w:themeColor="text1"/>
                <w:sz w:val="18"/>
                <w:u w:val="none"/>
                <w:lang w:val="es-CL"/>
              </w:rPr>
              <w:t>Colegio Portaliano, San Felipe | 2016 – abril 2022</w:t>
            </w:r>
          </w:p>
          <w:p w14:paraId="7C50A774" w14:textId="77777777" w:rsidR="0011449D" w:rsidRPr="0011449D" w:rsidRDefault="0011449D" w:rsidP="0011449D">
            <w:pPr>
              <w:numPr>
                <w:ilvl w:val="0"/>
                <w:numId w:val="17"/>
              </w:numPr>
              <w:rPr>
                <w:rFonts w:asciiTheme="majorHAnsi" w:hAnsiTheme="majorHAnsi"/>
                <w:sz w:val="18"/>
                <w:szCs w:val="18"/>
                <w:lang w:val="es-CL"/>
              </w:rPr>
            </w:pPr>
            <w:r w:rsidRPr="0011449D">
              <w:rPr>
                <w:rFonts w:asciiTheme="majorHAnsi" w:hAnsiTheme="majorHAnsi"/>
                <w:sz w:val="18"/>
                <w:szCs w:val="18"/>
                <w:lang w:val="es-CL"/>
              </w:rPr>
              <w:t>Lideró la gestión pedagógica de enseñanza media.</w:t>
            </w:r>
          </w:p>
          <w:p w14:paraId="279B2402" w14:textId="6B075FC3" w:rsidR="00905FC8" w:rsidRPr="00905FC8" w:rsidRDefault="00905FC8" w:rsidP="00905FC8">
            <w:pPr>
              <w:numPr>
                <w:ilvl w:val="0"/>
                <w:numId w:val="17"/>
              </w:numPr>
              <w:rPr>
                <w:rFonts w:asciiTheme="majorHAnsi" w:hAnsiTheme="majorHAnsi"/>
                <w:sz w:val="18"/>
                <w:szCs w:val="18"/>
                <w:lang w:val="es-CL"/>
              </w:rPr>
            </w:pPr>
            <w:r w:rsidRPr="00905FC8">
              <w:rPr>
                <w:rFonts w:asciiTheme="majorHAnsi" w:hAnsiTheme="majorHAnsi"/>
                <w:sz w:val="18"/>
                <w:szCs w:val="18"/>
                <w:lang w:val="es-CL"/>
              </w:rPr>
              <w:t>Lideró procesos de planificación curricular, evaluación de aprendizajes y acompañamiento docente en enseñanza media.</w:t>
            </w:r>
          </w:p>
          <w:p w14:paraId="10860DAA" w14:textId="3D8BF08F" w:rsidR="00905FC8" w:rsidRPr="00905FC8" w:rsidRDefault="00905FC8" w:rsidP="00905FC8">
            <w:pPr>
              <w:numPr>
                <w:ilvl w:val="0"/>
                <w:numId w:val="17"/>
              </w:numPr>
              <w:rPr>
                <w:rFonts w:asciiTheme="majorHAnsi" w:hAnsiTheme="majorHAnsi"/>
                <w:sz w:val="18"/>
                <w:szCs w:val="18"/>
                <w:lang w:val="es-CL"/>
              </w:rPr>
            </w:pPr>
            <w:r w:rsidRPr="00905FC8">
              <w:rPr>
                <w:rFonts w:asciiTheme="majorHAnsi" w:hAnsiTheme="majorHAnsi"/>
                <w:sz w:val="18"/>
                <w:szCs w:val="18"/>
                <w:lang w:val="es-CL"/>
              </w:rPr>
              <w:t>Implementó estrategias de monitoreo de resultados (SIMCE, evaluaciones internas), orientando la toma de decisiones pedagógicas.</w:t>
            </w:r>
          </w:p>
          <w:p w14:paraId="1532F8B7" w14:textId="6E065994" w:rsidR="00905FC8" w:rsidRPr="00905FC8" w:rsidRDefault="00905FC8" w:rsidP="00905FC8">
            <w:pPr>
              <w:numPr>
                <w:ilvl w:val="0"/>
                <w:numId w:val="17"/>
              </w:numPr>
              <w:rPr>
                <w:rFonts w:asciiTheme="majorHAnsi" w:hAnsiTheme="majorHAnsi"/>
                <w:sz w:val="18"/>
                <w:szCs w:val="18"/>
                <w:lang w:val="es-CL"/>
              </w:rPr>
            </w:pPr>
            <w:r w:rsidRPr="00905FC8">
              <w:rPr>
                <w:rFonts w:asciiTheme="majorHAnsi" w:hAnsiTheme="majorHAnsi"/>
                <w:sz w:val="18"/>
                <w:szCs w:val="18"/>
                <w:lang w:val="es-CL"/>
              </w:rPr>
              <w:t>Diseñó y coordinó instancias de trabajo colaborativo docente (reuniones de ciclo, análisis de datos, retroalimentación pedagógica).</w:t>
            </w:r>
          </w:p>
          <w:p w14:paraId="3A8FCE48" w14:textId="2B0B0ED9" w:rsidR="00905FC8" w:rsidRPr="00905FC8" w:rsidRDefault="00905FC8" w:rsidP="00905FC8">
            <w:pPr>
              <w:numPr>
                <w:ilvl w:val="0"/>
                <w:numId w:val="17"/>
              </w:numPr>
              <w:rPr>
                <w:rFonts w:asciiTheme="majorHAnsi" w:hAnsiTheme="majorHAnsi"/>
                <w:sz w:val="18"/>
                <w:szCs w:val="18"/>
                <w:lang w:val="es-CL"/>
              </w:rPr>
            </w:pPr>
            <w:r w:rsidRPr="00905FC8">
              <w:rPr>
                <w:rFonts w:asciiTheme="majorHAnsi" w:hAnsiTheme="majorHAnsi"/>
                <w:sz w:val="18"/>
                <w:szCs w:val="18"/>
                <w:lang w:val="es-CL"/>
              </w:rPr>
              <w:t>Condujo la reorganización pedagógica durante la pandemia, asegurando continuidad educativa y adecuación curricular.</w:t>
            </w:r>
          </w:p>
          <w:p w14:paraId="716EBB3F" w14:textId="77777777" w:rsidR="0011449D" w:rsidRPr="0011449D" w:rsidRDefault="0011449D" w:rsidP="0011449D">
            <w:pPr>
              <w:numPr>
                <w:ilvl w:val="0"/>
                <w:numId w:val="17"/>
              </w:numPr>
              <w:rPr>
                <w:rFonts w:asciiTheme="majorHAnsi" w:hAnsiTheme="majorHAnsi"/>
                <w:sz w:val="18"/>
                <w:szCs w:val="18"/>
                <w:lang w:val="es-CL"/>
              </w:rPr>
            </w:pPr>
            <w:r w:rsidRPr="0011449D">
              <w:rPr>
                <w:rFonts w:asciiTheme="majorHAnsi" w:hAnsiTheme="majorHAnsi"/>
                <w:sz w:val="18"/>
                <w:szCs w:val="18"/>
                <w:lang w:val="es-CL"/>
              </w:rPr>
              <w:t>Articuló trabajo con equipos directivos, docentes y familias.</w:t>
            </w:r>
          </w:p>
          <w:p w14:paraId="031A9B0F" w14:textId="77777777" w:rsidR="0011449D" w:rsidRDefault="0011449D" w:rsidP="0011449D">
            <w:pPr>
              <w:rPr>
                <w:lang w:val="es-CL"/>
              </w:rPr>
            </w:pPr>
          </w:p>
          <w:p w14:paraId="7CFDF449" w14:textId="7F4476E5" w:rsidR="0011449D" w:rsidRPr="00A97BCE" w:rsidRDefault="0011449D" w:rsidP="0011449D">
            <w:pPr>
              <w:rPr>
                <w:rFonts w:asciiTheme="majorHAnsi" w:hAnsiTheme="majorHAnsi"/>
                <w:b/>
                <w:bCs/>
                <w:i/>
                <w:iCs/>
                <w:sz w:val="18"/>
                <w:szCs w:val="18"/>
                <w:u w:val="single"/>
                <w:lang w:val="es-CL"/>
              </w:rPr>
            </w:pPr>
            <w:r w:rsidRPr="00A97BCE">
              <w:rPr>
                <w:rFonts w:asciiTheme="majorHAnsi" w:hAnsiTheme="majorHAnsi"/>
                <w:b/>
                <w:bCs/>
                <w:i/>
                <w:iCs/>
                <w:sz w:val="18"/>
                <w:szCs w:val="18"/>
                <w:u w:val="single"/>
                <w:lang w:val="es-CL"/>
              </w:rPr>
              <w:t>Jefe Unidad Técnico Pedagógica – Enseñanza Básica</w:t>
            </w:r>
          </w:p>
          <w:p w14:paraId="2E454079" w14:textId="4CCB404C" w:rsidR="0011449D" w:rsidRPr="00FD670A" w:rsidRDefault="0011449D" w:rsidP="0011449D">
            <w:pPr>
              <w:rPr>
                <w:rFonts w:asciiTheme="majorHAnsi" w:hAnsiTheme="majorHAnsi"/>
                <w:b/>
                <w:bCs/>
                <w:sz w:val="18"/>
                <w:szCs w:val="18"/>
                <w:lang w:val="es-CL"/>
              </w:rPr>
            </w:pPr>
            <w:r w:rsidRPr="00FD670A">
              <w:rPr>
                <w:rFonts w:asciiTheme="majorHAnsi" w:hAnsiTheme="majorHAnsi"/>
                <w:b/>
                <w:bCs/>
                <w:sz w:val="18"/>
                <w:szCs w:val="18"/>
                <w:lang w:val="es-CL"/>
              </w:rPr>
              <w:t>Colegio Portaliano, San Felipe | 2013 – 2016</w:t>
            </w:r>
          </w:p>
          <w:p w14:paraId="3E5A2BD0" w14:textId="0DF990C0" w:rsidR="0011449D" w:rsidRPr="0011449D" w:rsidRDefault="0011449D" w:rsidP="0011449D">
            <w:pPr>
              <w:pStyle w:val="Prrafodelista"/>
              <w:numPr>
                <w:ilvl w:val="0"/>
                <w:numId w:val="18"/>
              </w:numPr>
              <w:spacing w:after="0"/>
              <w:rPr>
                <w:rFonts w:asciiTheme="majorHAnsi" w:hAnsiTheme="majorHAnsi"/>
                <w:sz w:val="18"/>
                <w:szCs w:val="18"/>
                <w:lang w:val="es-CL"/>
              </w:rPr>
            </w:pPr>
            <w:r w:rsidRPr="0011449D">
              <w:rPr>
                <w:rFonts w:asciiTheme="majorHAnsi" w:hAnsiTheme="majorHAnsi"/>
                <w:sz w:val="18"/>
                <w:szCs w:val="18"/>
                <w:lang w:val="es-CL"/>
              </w:rPr>
              <w:t xml:space="preserve">Responsable de la gestión curricular desde educación </w:t>
            </w:r>
            <w:proofErr w:type="spellStart"/>
            <w:r w:rsidRPr="0011449D">
              <w:rPr>
                <w:rFonts w:asciiTheme="majorHAnsi" w:hAnsiTheme="majorHAnsi"/>
                <w:sz w:val="18"/>
                <w:szCs w:val="18"/>
                <w:lang w:val="es-CL"/>
              </w:rPr>
              <w:t>parvularia</w:t>
            </w:r>
            <w:proofErr w:type="spellEnd"/>
            <w:r w:rsidRPr="0011449D">
              <w:rPr>
                <w:rFonts w:asciiTheme="majorHAnsi" w:hAnsiTheme="majorHAnsi"/>
                <w:sz w:val="18"/>
                <w:szCs w:val="18"/>
                <w:lang w:val="es-CL"/>
              </w:rPr>
              <w:t xml:space="preserve"> a 6° básico.</w:t>
            </w:r>
          </w:p>
          <w:p w14:paraId="20769D2B" w14:textId="3A32E014" w:rsidR="0011449D" w:rsidRPr="0011449D" w:rsidRDefault="0011449D" w:rsidP="0011449D">
            <w:pPr>
              <w:pStyle w:val="Prrafodelista"/>
              <w:numPr>
                <w:ilvl w:val="0"/>
                <w:numId w:val="18"/>
              </w:numPr>
              <w:spacing w:after="0"/>
              <w:rPr>
                <w:rFonts w:asciiTheme="majorHAnsi" w:hAnsiTheme="majorHAnsi"/>
                <w:sz w:val="18"/>
                <w:szCs w:val="18"/>
                <w:lang w:val="es-CL"/>
              </w:rPr>
            </w:pPr>
            <w:r w:rsidRPr="0011449D">
              <w:rPr>
                <w:rFonts w:asciiTheme="majorHAnsi" w:hAnsiTheme="majorHAnsi"/>
                <w:sz w:val="18"/>
                <w:szCs w:val="18"/>
                <w:lang w:val="es-CL"/>
              </w:rPr>
              <w:t>Implementó procesos de planificación, seguimiento y evaluación de aprendizajes.</w:t>
            </w:r>
          </w:p>
          <w:p w14:paraId="477184CB" w14:textId="24C32424" w:rsidR="0011449D" w:rsidRPr="0011449D" w:rsidRDefault="0011449D" w:rsidP="0011449D">
            <w:pPr>
              <w:pStyle w:val="Prrafodelista"/>
              <w:numPr>
                <w:ilvl w:val="0"/>
                <w:numId w:val="18"/>
              </w:numPr>
              <w:spacing w:after="0"/>
              <w:rPr>
                <w:rFonts w:asciiTheme="majorHAnsi" w:hAnsiTheme="majorHAnsi"/>
                <w:sz w:val="18"/>
                <w:szCs w:val="18"/>
                <w:lang w:val="es-CL"/>
              </w:rPr>
            </w:pPr>
            <w:r w:rsidRPr="0011449D">
              <w:rPr>
                <w:rFonts w:asciiTheme="majorHAnsi" w:hAnsiTheme="majorHAnsi"/>
                <w:sz w:val="18"/>
                <w:szCs w:val="18"/>
                <w:lang w:val="es-CL"/>
              </w:rPr>
              <w:t>Fortaleció el trabajo colaborativo docente y la coherencia pedagógica entre niveles.</w:t>
            </w:r>
            <w:r w:rsidR="00B55AAB">
              <w:rPr>
                <w:rFonts w:asciiTheme="majorHAnsi" w:hAnsiTheme="majorHAnsi"/>
                <w:sz w:val="18"/>
                <w:szCs w:val="18"/>
                <w:lang w:val="es-CL"/>
              </w:rPr>
              <w:t xml:space="preserve"> </w:t>
            </w:r>
          </w:p>
          <w:p w14:paraId="6F2965FA" w14:textId="09A1855D" w:rsidR="004E7275" w:rsidRDefault="00B8631A" w:rsidP="004E7275">
            <w:pPr>
              <w:pStyle w:val="Ttulo2"/>
            </w:pPr>
            <w:r>
              <w:lastRenderedPageBreak/>
              <w:t>EXPERIENCIA DOCENTE Y ACADÉMICA</w:t>
            </w:r>
          </w:p>
          <w:p w14:paraId="5A892B05" w14:textId="4DA396DA" w:rsidR="00CB5272" w:rsidRPr="00CB5272" w:rsidRDefault="004E7275" w:rsidP="00B8631A">
            <w:pPr>
              <w:pStyle w:val="Ttulo2"/>
              <w:numPr>
                <w:ilvl w:val="0"/>
                <w:numId w:val="22"/>
              </w:numPr>
              <w:spacing w:before="0"/>
              <w:ind w:left="428" w:hanging="426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Profesor de Matemática </w:t>
            </w:r>
            <w:r w:rsid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y Física, Liceo Politécnico Municipal de </w:t>
            </w:r>
            <w:proofErr w:type="spellStart"/>
            <w:r w:rsid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Melipilla</w:t>
            </w:r>
            <w:proofErr w:type="spellEnd"/>
            <w:r w:rsid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. (1998)</w:t>
            </w:r>
          </w:p>
          <w:p w14:paraId="17DF1971" w14:textId="22417C33" w:rsidR="00CB5272" w:rsidRDefault="00CB5272" w:rsidP="00B8631A">
            <w:pPr>
              <w:pStyle w:val="Ttulo2"/>
              <w:numPr>
                <w:ilvl w:val="0"/>
                <w:numId w:val="22"/>
              </w:numPr>
              <w:spacing w:before="0"/>
              <w:ind w:left="428" w:hanging="426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Profesor de Matemática y Física, Liceo 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E</w:t>
            </w: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l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Bollenar</w:t>
            </w:r>
            <w:proofErr w:type="spellEnd"/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 de </w:t>
            </w:r>
            <w:proofErr w:type="spellStart"/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Melipilla</w:t>
            </w:r>
            <w:proofErr w:type="spellEnd"/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. (1998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-1999</w:t>
            </w: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)</w:t>
            </w:r>
          </w:p>
          <w:p w14:paraId="3D5EF1D1" w14:textId="2B30E508" w:rsidR="00CB5272" w:rsidRPr="00CB5272" w:rsidRDefault="00CB5272" w:rsidP="00B8631A">
            <w:pPr>
              <w:pStyle w:val="Ttulo2"/>
              <w:numPr>
                <w:ilvl w:val="0"/>
                <w:numId w:val="22"/>
              </w:numPr>
              <w:spacing w:before="0"/>
              <w:ind w:left="428" w:hanging="426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Profesor de Matemática, Liceo 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Lorenzo Baeza Vega de Isla de Pascua</w:t>
            </w: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. (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2000</w:t>
            </w: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)</w:t>
            </w:r>
          </w:p>
          <w:p w14:paraId="7E6FA248" w14:textId="2E200D5B" w:rsidR="00CB5272" w:rsidRPr="00CB5272" w:rsidRDefault="00B8631A" w:rsidP="00B8631A">
            <w:pPr>
              <w:pStyle w:val="Ttulo2"/>
              <w:numPr>
                <w:ilvl w:val="0"/>
                <w:numId w:val="22"/>
              </w:numPr>
              <w:spacing w:before="0"/>
              <w:ind w:left="428" w:hanging="426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Profesor de Matemática y Física</w:t>
            </w:r>
            <w:r w:rsidR="00CB5272"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 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y Encargado de </w:t>
            </w: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Informática Educativa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,</w:t>
            </w: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 </w:t>
            </w:r>
            <w:r w:rsid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Colegio Charles Darwin de Castro. (2001-2004</w:t>
            </w:r>
            <w:r w:rsidR="00CB5272"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)</w:t>
            </w:r>
          </w:p>
          <w:p w14:paraId="5DDE522E" w14:textId="605F673E" w:rsidR="00CB5272" w:rsidRDefault="00B8631A" w:rsidP="00B8631A">
            <w:pPr>
              <w:pStyle w:val="Ttulo2"/>
              <w:numPr>
                <w:ilvl w:val="0"/>
                <w:numId w:val="22"/>
              </w:numPr>
              <w:spacing w:before="0"/>
              <w:ind w:left="428" w:hanging="426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Profesor de Matemática</w:t>
            </w:r>
            <w:r w:rsidR="00CB5272"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, 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Colegio Chuquicamata</w:t>
            </w:r>
            <w:r w:rsidR="00CB5272"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 de 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Calama</w:t>
            </w:r>
            <w:r w:rsidR="00CB5272"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. (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2005</w:t>
            </w:r>
            <w:r w:rsidR="00CB5272"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)</w:t>
            </w:r>
          </w:p>
          <w:p w14:paraId="470898CE" w14:textId="4C417D3E" w:rsidR="00B8631A" w:rsidRDefault="00B8631A" w:rsidP="00B8631A">
            <w:pPr>
              <w:pStyle w:val="Ttulo2"/>
              <w:numPr>
                <w:ilvl w:val="0"/>
                <w:numId w:val="22"/>
              </w:numPr>
              <w:spacing w:before="0"/>
              <w:ind w:left="428" w:hanging="426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Profeso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r de Matemática y Física, Colegio José Manuel Balmaceda de </w:t>
            </w:r>
            <w:proofErr w:type="spellStart"/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Melipilla</w:t>
            </w:r>
            <w:proofErr w:type="spellEnd"/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. (2006-2007</w:t>
            </w: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)</w:t>
            </w:r>
          </w:p>
          <w:p w14:paraId="16CDC07A" w14:textId="13A3216E" w:rsidR="00B8631A" w:rsidRPr="00B8631A" w:rsidRDefault="00B8631A" w:rsidP="00B8631A">
            <w:pPr>
              <w:pStyle w:val="Ttulo2"/>
              <w:numPr>
                <w:ilvl w:val="0"/>
                <w:numId w:val="22"/>
              </w:numPr>
              <w:spacing w:before="0"/>
              <w:ind w:left="428" w:hanging="426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Profesor de Matemática y Física y Encargado de </w:t>
            </w: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Informática Educativa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,</w:t>
            </w: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 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Colegio </w:t>
            </w:r>
            <w:proofErr w:type="spellStart"/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Portaliano</w:t>
            </w:r>
            <w:proofErr w:type="spellEnd"/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 de San Felipe.</w:t>
            </w: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 xml:space="preserve"> (</w:t>
            </w:r>
            <w:r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2008-2021</w:t>
            </w:r>
            <w:r w:rsidRPr="00CB5272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)</w:t>
            </w:r>
          </w:p>
          <w:p w14:paraId="31299715" w14:textId="77777777" w:rsidR="004E7275" w:rsidRPr="004E7275" w:rsidRDefault="004E7275" w:rsidP="00B8631A">
            <w:pPr>
              <w:pStyle w:val="Ttulo2"/>
              <w:numPr>
                <w:ilvl w:val="0"/>
                <w:numId w:val="22"/>
              </w:numPr>
              <w:spacing w:before="0"/>
              <w:ind w:left="428" w:hanging="426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Docente de educación superior en Instituto Profesional AIEP, San Felipe (2012).</w:t>
            </w:r>
          </w:p>
          <w:sdt>
            <w:sdtPr>
              <w:id w:val="-1554227259"/>
              <w:placeholder>
                <w:docPart w:val="0EC21FD5DDD24DC6B90B986200F5FE22"/>
              </w:placeholder>
              <w:temporary/>
              <w:showingPlcHdr/>
            </w:sdtPr>
            <w:sdtEndPr/>
            <w:sdtContent>
              <w:p w14:paraId="43391603" w14:textId="47778484" w:rsidR="003D1B71" w:rsidRPr="00F20161" w:rsidRDefault="003D1B71" w:rsidP="00F20161">
                <w:pPr>
                  <w:pStyle w:val="Ttulo2"/>
                </w:pPr>
                <w:r w:rsidRPr="00F20161">
                  <w:t>Formación</w:t>
                </w:r>
              </w:p>
            </w:sdtContent>
          </w:sdt>
          <w:p w14:paraId="20CD79F9" w14:textId="77777777" w:rsidR="0011449D" w:rsidRDefault="0011449D" w:rsidP="00A97BCE">
            <w:pPr>
              <w:pStyle w:val="Nombredelaescuela"/>
              <w:numPr>
                <w:ilvl w:val="0"/>
                <w:numId w:val="19"/>
              </w:numPr>
              <w:spacing w:line="216" w:lineRule="auto"/>
            </w:pPr>
            <w:r>
              <w:t>Magíster en Dirección y Liderazgo para la Gestión Educacional</w:t>
            </w:r>
          </w:p>
          <w:p w14:paraId="05CD01DA" w14:textId="77777777" w:rsidR="0011449D" w:rsidRPr="004E7275" w:rsidRDefault="0011449D" w:rsidP="00A97BCE">
            <w:pPr>
              <w:pStyle w:val="Nombredelaescuela"/>
              <w:spacing w:after="240" w:line="216" w:lineRule="auto"/>
              <w:ind w:left="720"/>
              <w:rPr>
                <w:b w:val="0"/>
                <w:bCs/>
              </w:rPr>
            </w:pPr>
            <w:r w:rsidRPr="004E7275">
              <w:rPr>
                <w:b w:val="0"/>
                <w:bCs/>
              </w:rPr>
              <w:t>Universidad Andrés Bello, Viña del Mar (2010–2012)</w:t>
            </w:r>
          </w:p>
          <w:p w14:paraId="5F98AC83" w14:textId="77777777" w:rsidR="0011449D" w:rsidRDefault="0011449D" w:rsidP="00A97BCE">
            <w:pPr>
              <w:pStyle w:val="Nombredelaescuela"/>
              <w:numPr>
                <w:ilvl w:val="0"/>
                <w:numId w:val="19"/>
              </w:numPr>
              <w:spacing w:line="216" w:lineRule="auto"/>
            </w:pPr>
            <w:r>
              <w:t>Profesor de Enseñanza Media en Matemática y Física</w:t>
            </w:r>
          </w:p>
          <w:p w14:paraId="7F1F1865" w14:textId="77777777" w:rsidR="0011449D" w:rsidRPr="004E7275" w:rsidRDefault="0011449D" w:rsidP="00A97BCE">
            <w:pPr>
              <w:pStyle w:val="Nombredelaescuela"/>
              <w:spacing w:after="240" w:line="216" w:lineRule="auto"/>
              <w:ind w:left="720"/>
              <w:rPr>
                <w:b w:val="0"/>
                <w:bCs/>
              </w:rPr>
            </w:pPr>
            <w:r w:rsidRPr="004E7275">
              <w:rPr>
                <w:b w:val="0"/>
                <w:bCs/>
              </w:rPr>
              <w:t>Universidad del Bío-Bío, Chillán (1992–1997)</w:t>
            </w:r>
          </w:p>
          <w:p w14:paraId="4BE90848" w14:textId="77777777" w:rsidR="0011449D" w:rsidRDefault="0011449D" w:rsidP="00A97BCE">
            <w:pPr>
              <w:pStyle w:val="Nombredelaescuela"/>
              <w:numPr>
                <w:ilvl w:val="0"/>
                <w:numId w:val="19"/>
              </w:numPr>
              <w:spacing w:line="216" w:lineRule="auto"/>
            </w:pPr>
            <w:r>
              <w:t>Licenciatura en Educación</w:t>
            </w:r>
          </w:p>
          <w:p w14:paraId="13E88FA5" w14:textId="33F72791" w:rsidR="0011449D" w:rsidRPr="004E7275" w:rsidRDefault="0011449D" w:rsidP="00A97BCE">
            <w:pPr>
              <w:pStyle w:val="Nombredelaescuela"/>
              <w:spacing w:after="240" w:line="216" w:lineRule="auto"/>
              <w:ind w:left="720"/>
              <w:rPr>
                <w:b w:val="0"/>
                <w:bCs/>
              </w:rPr>
            </w:pPr>
            <w:r w:rsidRPr="004E7275">
              <w:rPr>
                <w:b w:val="0"/>
                <w:bCs/>
              </w:rPr>
              <w:t>Universidad del Bío-Bío, Chillán (1992–1997)</w:t>
            </w:r>
          </w:p>
          <w:p w14:paraId="400416A2" w14:textId="5BDB6D14" w:rsidR="003D1B71" w:rsidRPr="00665F95" w:rsidRDefault="0011449D" w:rsidP="00A97BCE">
            <w:pPr>
              <w:pStyle w:val="Nombredelaescuela"/>
              <w:numPr>
                <w:ilvl w:val="0"/>
                <w:numId w:val="19"/>
              </w:numPr>
              <w:spacing w:after="240" w:line="216" w:lineRule="auto"/>
            </w:pPr>
            <w:r>
              <w:t xml:space="preserve">Red Maestro de Maestros – </w:t>
            </w:r>
            <w:r w:rsidRPr="004E7275">
              <w:rPr>
                <w:b w:val="0"/>
                <w:bCs/>
              </w:rPr>
              <w:t>CPEIP (2010)</w:t>
            </w:r>
          </w:p>
          <w:p w14:paraId="15094F45" w14:textId="77777777" w:rsidR="004E7275" w:rsidRDefault="004E7275" w:rsidP="004E7275">
            <w:pPr>
              <w:pStyle w:val="Ttulo2"/>
            </w:pPr>
            <w:r>
              <w:t>COMPETENCIAS CLAVE</w:t>
            </w:r>
          </w:p>
          <w:p w14:paraId="324DD2CA" w14:textId="77777777" w:rsidR="004E7275" w:rsidRPr="004E7275" w:rsidRDefault="004E7275" w:rsidP="00A97BCE">
            <w:pPr>
              <w:pStyle w:val="Ttulo2"/>
              <w:numPr>
                <w:ilvl w:val="0"/>
                <w:numId w:val="19"/>
              </w:numPr>
              <w:spacing w:before="0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Liderazgo técnico-pedagógico y curricular</w:t>
            </w:r>
          </w:p>
          <w:p w14:paraId="0177C1A4" w14:textId="77777777" w:rsidR="004E7275" w:rsidRPr="004E7275" w:rsidRDefault="004E7275" w:rsidP="00A97BCE">
            <w:pPr>
              <w:pStyle w:val="Ttulo2"/>
              <w:numPr>
                <w:ilvl w:val="0"/>
                <w:numId w:val="19"/>
              </w:numPr>
              <w:spacing w:before="0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Acompañamiento a equipos directivos</w:t>
            </w:r>
          </w:p>
          <w:p w14:paraId="10D23150" w14:textId="77777777" w:rsidR="004E7275" w:rsidRPr="004E7275" w:rsidRDefault="004E7275" w:rsidP="00A97BCE">
            <w:pPr>
              <w:pStyle w:val="Ttulo2"/>
              <w:numPr>
                <w:ilvl w:val="0"/>
                <w:numId w:val="19"/>
              </w:numPr>
              <w:spacing w:before="0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Planificación estratégica y mejora continua</w:t>
            </w:r>
          </w:p>
          <w:p w14:paraId="5139FB42" w14:textId="77777777" w:rsidR="004E7275" w:rsidRPr="004E7275" w:rsidRDefault="004E7275" w:rsidP="00A97BCE">
            <w:pPr>
              <w:pStyle w:val="Ttulo2"/>
              <w:numPr>
                <w:ilvl w:val="0"/>
                <w:numId w:val="19"/>
              </w:numPr>
              <w:spacing w:before="0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Implementación de políticas públicas educativas</w:t>
            </w:r>
          </w:p>
          <w:p w14:paraId="2D90F13E" w14:textId="77777777" w:rsidR="004E7275" w:rsidRPr="004E7275" w:rsidRDefault="004E7275" w:rsidP="00A97BCE">
            <w:pPr>
              <w:pStyle w:val="Ttulo2"/>
              <w:numPr>
                <w:ilvl w:val="0"/>
                <w:numId w:val="19"/>
              </w:numPr>
              <w:spacing w:before="0"/>
              <w:rPr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4E7275">
              <w:rPr>
                <w:b w:val="0"/>
                <w:bCs w:val="0"/>
                <w:color w:val="auto"/>
                <w:sz w:val="18"/>
                <w:szCs w:val="18"/>
                <w:u w:val="none"/>
              </w:rPr>
              <w:t>Articulación territorial e intersectorial</w:t>
            </w:r>
          </w:p>
          <w:p w14:paraId="5FA31E49" w14:textId="4216D102" w:rsidR="004E7275" w:rsidRPr="00A97BCE" w:rsidRDefault="004E7275" w:rsidP="00A97BCE">
            <w:pPr>
              <w:pStyle w:val="Ttulo2"/>
            </w:pPr>
            <w:r>
              <w:t>HERRAMIENTAS Y TECNOLOGÍAS</w:t>
            </w:r>
          </w:p>
          <w:p w14:paraId="611049CC" w14:textId="5E1470C0" w:rsidR="004E7275" w:rsidRPr="00A97BCE" w:rsidRDefault="004E7275" w:rsidP="00A97BCE">
            <w:pPr>
              <w:pStyle w:val="Ttulo2"/>
              <w:numPr>
                <w:ilvl w:val="0"/>
                <w:numId w:val="21"/>
              </w:numPr>
              <w:spacing w:before="0"/>
              <w:rPr>
                <w:rFonts w:asciiTheme="majorHAnsi" w:hAnsiTheme="majorHAnsi"/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A97BCE">
              <w:rPr>
                <w:rFonts w:asciiTheme="majorHAnsi" w:hAnsiTheme="majorHAnsi"/>
                <w:b w:val="0"/>
                <w:bCs w:val="0"/>
                <w:color w:val="auto"/>
                <w:sz w:val="18"/>
                <w:szCs w:val="18"/>
                <w:u w:val="none"/>
              </w:rPr>
              <w:t>Microsoft Office</w:t>
            </w:r>
          </w:p>
          <w:p w14:paraId="44908F3A" w14:textId="77777777" w:rsidR="00A97BCE" w:rsidRPr="00CB5272" w:rsidRDefault="00A97BCE" w:rsidP="00A97BCE">
            <w:pPr>
              <w:pStyle w:val="Prrafodelista"/>
              <w:numPr>
                <w:ilvl w:val="0"/>
                <w:numId w:val="21"/>
              </w:num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CB5272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Microsoft 365 (Teams, </w:t>
            </w:r>
            <w:proofErr w:type="spellStart"/>
            <w:r w:rsidRPr="00CB5272">
              <w:rPr>
                <w:rFonts w:asciiTheme="majorHAnsi" w:hAnsiTheme="majorHAnsi"/>
                <w:sz w:val="18"/>
                <w:szCs w:val="18"/>
                <w:lang w:val="en-US"/>
              </w:rPr>
              <w:t>OneDrive</w:t>
            </w:r>
            <w:proofErr w:type="spellEnd"/>
            <w:r w:rsidRPr="00CB5272">
              <w:rPr>
                <w:rFonts w:asciiTheme="majorHAnsi" w:hAnsiTheme="majorHAnsi"/>
                <w:sz w:val="18"/>
                <w:szCs w:val="18"/>
                <w:lang w:val="en-US"/>
              </w:rPr>
              <w:t>, Word, Excel, PowerPoint, Forms)</w:t>
            </w:r>
          </w:p>
          <w:p w14:paraId="329EB6F4" w14:textId="78D3839A" w:rsidR="004E7275" w:rsidRPr="00CB5272" w:rsidRDefault="00A97BCE" w:rsidP="00A97BCE">
            <w:pPr>
              <w:pStyle w:val="Prrafodelista"/>
              <w:numPr>
                <w:ilvl w:val="0"/>
                <w:numId w:val="21"/>
              </w:num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CB5272">
              <w:rPr>
                <w:rFonts w:asciiTheme="majorHAnsi" w:hAnsiTheme="majorHAnsi"/>
                <w:sz w:val="18"/>
                <w:szCs w:val="18"/>
                <w:lang w:val="en-US"/>
              </w:rPr>
              <w:t>Google Workspace (Docs, Sheets, Drive, Forms)</w:t>
            </w:r>
          </w:p>
          <w:p w14:paraId="1AD2673E" w14:textId="07A6EC5C" w:rsidR="004E7275" w:rsidRPr="00A97BCE" w:rsidRDefault="004E7275" w:rsidP="00A97BCE">
            <w:pPr>
              <w:pStyle w:val="Ttulo2"/>
              <w:numPr>
                <w:ilvl w:val="0"/>
                <w:numId w:val="21"/>
              </w:numPr>
              <w:spacing w:before="0"/>
              <w:rPr>
                <w:rFonts w:asciiTheme="majorHAnsi" w:hAnsiTheme="majorHAnsi"/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A97BCE">
              <w:rPr>
                <w:rFonts w:asciiTheme="majorHAnsi" w:hAnsiTheme="majorHAnsi"/>
                <w:b w:val="0"/>
                <w:bCs w:val="0"/>
                <w:color w:val="auto"/>
                <w:sz w:val="18"/>
                <w:szCs w:val="18"/>
                <w:u w:val="none"/>
              </w:rPr>
              <w:t>Plataformas de gestión educativa</w:t>
            </w:r>
          </w:p>
          <w:p w14:paraId="7168A34D" w14:textId="14CF82C7" w:rsidR="004E7275" w:rsidRPr="00A97BCE" w:rsidRDefault="004E7275" w:rsidP="00A97BCE">
            <w:pPr>
              <w:pStyle w:val="Ttulo2"/>
              <w:numPr>
                <w:ilvl w:val="0"/>
                <w:numId w:val="21"/>
              </w:numPr>
              <w:spacing w:before="0"/>
              <w:rPr>
                <w:rFonts w:asciiTheme="majorHAnsi" w:hAnsiTheme="majorHAnsi"/>
                <w:b w:val="0"/>
                <w:bCs w:val="0"/>
                <w:color w:val="auto"/>
                <w:sz w:val="18"/>
                <w:szCs w:val="18"/>
                <w:u w:val="none"/>
              </w:rPr>
            </w:pPr>
            <w:r w:rsidRPr="00A97BCE">
              <w:rPr>
                <w:rFonts w:asciiTheme="majorHAnsi" w:hAnsiTheme="majorHAnsi"/>
                <w:b w:val="0"/>
                <w:bCs w:val="0"/>
                <w:color w:val="auto"/>
                <w:sz w:val="18"/>
                <w:szCs w:val="18"/>
                <w:u w:val="none"/>
              </w:rPr>
              <w:t>Linux</w:t>
            </w:r>
          </w:p>
          <w:p w14:paraId="77E51566" w14:textId="516DA180" w:rsidR="003D1B71" w:rsidRPr="00F20161" w:rsidRDefault="003D1B71" w:rsidP="00F20161">
            <w:pPr>
              <w:pStyle w:val="Ttulo2"/>
            </w:pPr>
          </w:p>
          <w:p w14:paraId="11220FA1" w14:textId="349D1B0D" w:rsidR="003D1B71" w:rsidRPr="00665F95" w:rsidRDefault="003D1B71" w:rsidP="004E7275">
            <w:pPr>
              <w:spacing w:line="216" w:lineRule="auto"/>
              <w:rPr>
                <w:sz w:val="24"/>
                <w:szCs w:val="24"/>
              </w:rPr>
            </w:pPr>
          </w:p>
        </w:tc>
      </w:tr>
      <w:tr w:rsidR="003D1B71" w:rsidRPr="00CA16E3" w14:paraId="433539C9" w14:textId="77777777" w:rsidTr="21A72D61">
        <w:trPr>
          <w:trHeight w:val="1164"/>
        </w:trPr>
        <w:tc>
          <w:tcPr>
            <w:tcW w:w="294" w:type="dxa"/>
          </w:tcPr>
          <w:p w14:paraId="3ADD2A93" w14:textId="77777777"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3403" w:type="dxa"/>
            <w:gridSpan w:val="2"/>
          </w:tcPr>
          <w:p w14:paraId="51B70AD0" w14:textId="77777777"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423" w:type="dxa"/>
            <w:vMerge/>
          </w:tcPr>
          <w:p w14:paraId="7626BD5A" w14:textId="77777777"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14:paraId="473B2632" w14:textId="77777777" w:rsidR="003D1B71" w:rsidRPr="00CA16E3" w:rsidRDefault="003D1B71" w:rsidP="00222466">
            <w:pPr>
              <w:rPr>
                <w:lang w:val="es-ES_tradnl"/>
              </w:rPr>
            </w:pPr>
          </w:p>
        </w:tc>
      </w:tr>
      <w:tr w:rsidR="0011449D" w:rsidRPr="00CA16E3" w14:paraId="44DBBFCB" w14:textId="77777777" w:rsidTr="21A72D61">
        <w:trPr>
          <w:trHeight w:val="1164"/>
        </w:trPr>
        <w:tc>
          <w:tcPr>
            <w:tcW w:w="294" w:type="dxa"/>
          </w:tcPr>
          <w:p w14:paraId="5DE9D9CE" w14:textId="77777777" w:rsidR="0011449D" w:rsidRPr="00CA16E3" w:rsidRDefault="0011449D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3403" w:type="dxa"/>
            <w:gridSpan w:val="2"/>
          </w:tcPr>
          <w:p w14:paraId="6F559C6F" w14:textId="77777777" w:rsidR="0011449D" w:rsidRPr="00CA16E3" w:rsidRDefault="0011449D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423" w:type="dxa"/>
            <w:vMerge/>
          </w:tcPr>
          <w:p w14:paraId="425F3E0B" w14:textId="77777777" w:rsidR="0011449D" w:rsidRPr="00CA16E3" w:rsidRDefault="0011449D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14:paraId="5ADBFF3D" w14:textId="77777777" w:rsidR="0011449D" w:rsidRPr="00CA16E3" w:rsidRDefault="0011449D" w:rsidP="00222466">
            <w:pPr>
              <w:rPr>
                <w:lang w:val="es-ES_tradnl"/>
              </w:rPr>
            </w:pPr>
          </w:p>
        </w:tc>
      </w:tr>
      <w:tr w:rsidR="003D1B71" w:rsidRPr="00CA16E3" w14:paraId="4DE47FA6" w14:textId="77777777" w:rsidTr="21A72D61">
        <w:trPr>
          <w:trHeight w:val="543"/>
        </w:trPr>
        <w:tc>
          <w:tcPr>
            <w:tcW w:w="294" w:type="dxa"/>
          </w:tcPr>
          <w:p w14:paraId="6BF6A3E4" w14:textId="77777777"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FFA53CB" w14:textId="77777777" w:rsidR="003D1B71" w:rsidRPr="00CA16E3" w:rsidRDefault="003D1B71" w:rsidP="006D79A8">
            <w:pPr>
              <w:pStyle w:val="Informacin"/>
              <w:jc w:val="center"/>
              <w:rPr>
                <w:rStyle w:val="Textoennegrita"/>
                <w:b w:val="0"/>
                <w:bCs w:val="0"/>
                <w:color w:val="666666"/>
                <w:lang w:val="es-ES_tradnl"/>
              </w:rPr>
            </w:pPr>
            <w:r w:rsidRPr="00CA16E3">
              <w:rPr>
                <w:noProof/>
                <w:lang w:eastAsia="es-ES"/>
              </w:rPr>
              <mc:AlternateContent>
                <mc:Choice Requires="wpg">
                  <w:drawing>
                    <wp:inline distT="0" distB="0" distL="0" distR="0" wp14:anchorId="718C70D2" wp14:editId="33D11FA7">
                      <wp:extent cx="337185" cy="333375"/>
                      <wp:effectExtent l="0" t="0" r="5715" b="9525"/>
                      <wp:docPr id="21" name="Grupo 21" descr="Icono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a libre: Forma 142">
                                <a:extLst>
                                  <a:ext uri="{FF2B5EF4-FFF2-40B4-BE49-F238E27FC236}">
                                    <a16:creationId xmlns:a16="http://schemas.microsoft.com/office/drawing/2014/main" xmlns:a14="http://schemas.microsoft.com/office/drawing/2010/main" xmlns:pic="http://schemas.openxmlformats.org/drawingml/2006/pictur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n 23" descr="Icono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id="Grupo 21" style="width:26.55pt;height:26.25pt;mso-position-horizontal-relative:char;mso-position-vertical-relative:line" alt="Icono de gps" coordsize="337185,333375" o:spid="_x0000_s1026" w14:anchorId="6EF18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">
                      <v:shape id="Forma libre: Forma 142" style="position:absolute;width:337185;height:333375;visibility:visible;mso-wrap-style:square;v-text-anchor:middle" coordsize="2647519,2612594" o:spid="_x0000_s1027" fillcolor="#2c567a [3204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n 23" style="position:absolute;left:91440;top:68580;width:151765;height:202565;visibility:visible;mso-wrap-style:square" alt="Icono de GPS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o:title="Icono de GPS" r:id="rId13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73" w:type="dxa"/>
            <w:vAlign w:val="center"/>
          </w:tcPr>
          <w:p w14:paraId="716D7739" w14:textId="15990392" w:rsidR="003D1B71" w:rsidRPr="00CA16E3" w:rsidRDefault="00797718" w:rsidP="21A72D61">
            <w:pPr>
              <w:pStyle w:val="Informacin"/>
            </w:pPr>
            <w:r w:rsidRPr="21A72D61">
              <w:t>Portus 369 Villa Las Palmeras</w:t>
            </w:r>
          </w:p>
          <w:p w14:paraId="0F83B5E1" w14:textId="378BD078" w:rsidR="003D1B71" w:rsidRPr="00CA16E3" w:rsidRDefault="00797718" w:rsidP="00380FD1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San Felipe</w:t>
            </w:r>
          </w:p>
        </w:tc>
        <w:tc>
          <w:tcPr>
            <w:tcW w:w="423" w:type="dxa"/>
            <w:vMerge/>
          </w:tcPr>
          <w:p w14:paraId="4AE52911" w14:textId="77777777"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14:paraId="54655115" w14:textId="77777777"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14:paraId="514F6825" w14:textId="77777777" w:rsidTr="21A72D61">
        <w:trPr>
          <w:trHeight w:val="183"/>
        </w:trPr>
        <w:tc>
          <w:tcPr>
            <w:tcW w:w="294" w:type="dxa"/>
          </w:tcPr>
          <w:p w14:paraId="5201E828" w14:textId="77777777"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3403" w:type="dxa"/>
            <w:gridSpan w:val="2"/>
            <w:vAlign w:val="center"/>
          </w:tcPr>
          <w:p w14:paraId="2E34331B" w14:textId="77777777"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14:paraId="23994DDB" w14:textId="77777777"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14:paraId="4B4C8321" w14:textId="77777777"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14:paraId="07C539FE" w14:textId="77777777" w:rsidTr="21A72D61">
        <w:trPr>
          <w:trHeight w:val="624"/>
        </w:trPr>
        <w:tc>
          <w:tcPr>
            <w:tcW w:w="294" w:type="dxa"/>
          </w:tcPr>
          <w:p w14:paraId="6E5B4781" w14:textId="77777777"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ED30790" w14:textId="77777777"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eastAsia="es-ES"/>
              </w:rPr>
              <mc:AlternateContent>
                <mc:Choice Requires="wpg">
                  <w:drawing>
                    <wp:inline distT="0" distB="0" distL="0" distR="0" wp14:anchorId="78B80AC7" wp14:editId="47826E93">
                      <wp:extent cx="337820" cy="337185"/>
                      <wp:effectExtent l="0" t="0" r="5080" b="5715"/>
                      <wp:docPr id="22" name="Grupo 22" descr="icono de telé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a libre: Forma 162">
                                <a:extLst>
                                  <a:ext uri="{FF2B5EF4-FFF2-40B4-BE49-F238E27FC236}">
                                    <a16:creationId xmlns:a16="http://schemas.microsoft.com/office/drawing/2014/main" xmlns:a14="http://schemas.microsoft.com/office/drawing/2010/main" xmlns:pic="http://schemas.openxmlformats.org/drawingml/2006/pictur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n 28" descr="Icono de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id="Grupo 22" style="width:26.6pt;height:26.55pt;mso-position-horizontal-relative:char;mso-position-vertical-relative:line" alt="icono de teléfono" coordsize="337820,337185" o:spid="_x0000_s1026" w14:anchorId="3ADF88D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">
                      <v:shape id="Forma libre: Forma 162" style="position:absolute;width:337820;height:337185;visibility:visible;mso-wrap-style:square;v-text-anchor:middle" coordsize="2517880,2514600" o:spid="_x0000_s1027" fillcolor="#0072c7 [3205]" stroked="f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28" style="position:absolute;left:83820;top:83820;width:164465;height:164465;visibility:visible;mso-wrap-style:square" alt="Icono de teléfono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o:title="Icono de teléfono" r:id="rId1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73" w:type="dxa"/>
            <w:vAlign w:val="center"/>
          </w:tcPr>
          <w:p w14:paraId="40D60823" w14:textId="343C9F88" w:rsidR="003D1B71" w:rsidRPr="00CA16E3" w:rsidRDefault="00797718" w:rsidP="00380FD1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9 9495 9691</w:t>
            </w:r>
          </w:p>
        </w:tc>
        <w:tc>
          <w:tcPr>
            <w:tcW w:w="423" w:type="dxa"/>
            <w:vMerge/>
          </w:tcPr>
          <w:p w14:paraId="6E0304F9" w14:textId="77777777"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14:paraId="04E2B1A2" w14:textId="77777777"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14:paraId="675E286C" w14:textId="77777777" w:rsidTr="21A72D61">
        <w:trPr>
          <w:trHeight w:val="183"/>
        </w:trPr>
        <w:tc>
          <w:tcPr>
            <w:tcW w:w="294" w:type="dxa"/>
          </w:tcPr>
          <w:p w14:paraId="344E8A35" w14:textId="77777777"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3403" w:type="dxa"/>
            <w:gridSpan w:val="2"/>
            <w:vAlign w:val="center"/>
          </w:tcPr>
          <w:p w14:paraId="4418F14A" w14:textId="77777777"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14:paraId="0BED7C27" w14:textId="77777777"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14:paraId="30C09699" w14:textId="77777777"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14:paraId="6D2D1417" w14:textId="77777777" w:rsidTr="21A72D61">
        <w:trPr>
          <w:trHeight w:val="633"/>
        </w:trPr>
        <w:tc>
          <w:tcPr>
            <w:tcW w:w="294" w:type="dxa"/>
          </w:tcPr>
          <w:p w14:paraId="2241A3F5" w14:textId="77777777"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B3BB6FC" w14:textId="77777777"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eastAsia="es-ES"/>
              </w:rPr>
              <mc:AlternateContent>
                <mc:Choice Requires="wpg">
                  <w:drawing>
                    <wp:inline distT="0" distB="0" distL="0" distR="0" wp14:anchorId="71D8E806" wp14:editId="294A1A3A">
                      <wp:extent cx="338455" cy="346075"/>
                      <wp:effectExtent l="0" t="0" r="4445" b="0"/>
                      <wp:docPr id="24" name="Grupo 24" descr="icono de correo electrónic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a libre: Forma 273">
                                <a:extLst>
                                  <a:ext uri="{FF2B5EF4-FFF2-40B4-BE49-F238E27FC236}">
                                    <a16:creationId xmlns:a16="http://schemas.microsoft.com/office/drawing/2014/main" xmlns:a14="http://schemas.microsoft.com/office/drawing/2010/main" xmlns:pic="http://schemas.openxmlformats.org/drawingml/2006/pictur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n 32" descr="Icono de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id="Grupo 24" style="width:26.65pt;height:27.25pt;mso-position-horizontal-relative:char;mso-position-vertical-relative:line" alt="icono de correo electrónico" coordsize="338455,346075" o:spid="_x0000_s1026" w14:anchorId="73BCE3A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">
                      <v:shape id="Forma libre: Forma 273" style="position:absolute;width:338455;height:346075;visibility:visible;mso-wrap-style:square;v-text-anchor:middle" coordsize="2731203,2794134" o:spid="_x0000_s1027" fillcolor="#666 [3207]" stroked="f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2" style="position:absolute;left:83820;top:91440;width:164465;height:164465;visibility:visible;mso-wrap-style:square" alt="Icono de correo electrónico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o:title="Icono de correo electrónico" r:id="rId1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73" w:type="dxa"/>
            <w:vAlign w:val="center"/>
          </w:tcPr>
          <w:p w14:paraId="4CE7B83D" w14:textId="45EEAE6D" w:rsidR="003D1B71" w:rsidRPr="00CA16E3" w:rsidRDefault="00797718" w:rsidP="00380FD1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miguel.caro.mat@gmail.com</w:t>
            </w:r>
          </w:p>
        </w:tc>
        <w:tc>
          <w:tcPr>
            <w:tcW w:w="423" w:type="dxa"/>
            <w:vMerge/>
          </w:tcPr>
          <w:p w14:paraId="7093DC11" w14:textId="77777777"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14:paraId="736E6532" w14:textId="77777777"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14:paraId="35AA46B2" w14:textId="77777777" w:rsidTr="21A72D61">
        <w:trPr>
          <w:trHeight w:val="174"/>
        </w:trPr>
        <w:tc>
          <w:tcPr>
            <w:tcW w:w="294" w:type="dxa"/>
          </w:tcPr>
          <w:p w14:paraId="7568A9F8" w14:textId="77777777"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3403" w:type="dxa"/>
            <w:gridSpan w:val="2"/>
            <w:vAlign w:val="center"/>
          </w:tcPr>
          <w:p w14:paraId="4B4D736C" w14:textId="77777777"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14:paraId="7551D876" w14:textId="77777777"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14:paraId="5FEA2C17" w14:textId="77777777"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14:paraId="0077C90C" w14:textId="77777777" w:rsidTr="21A72D61">
        <w:trPr>
          <w:trHeight w:val="633"/>
        </w:trPr>
        <w:tc>
          <w:tcPr>
            <w:tcW w:w="294" w:type="dxa"/>
          </w:tcPr>
          <w:p w14:paraId="6066FA6C" w14:textId="77777777"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9A1E051" w14:textId="5F40D8E8"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</w:p>
        </w:tc>
        <w:tc>
          <w:tcPr>
            <w:tcW w:w="2773" w:type="dxa"/>
            <w:vAlign w:val="center"/>
          </w:tcPr>
          <w:p w14:paraId="02277087" w14:textId="09716BCA" w:rsidR="003D1B71" w:rsidRPr="00CA16E3" w:rsidRDefault="003D1B71" w:rsidP="00380FD1">
            <w:pPr>
              <w:pStyle w:val="Informacin"/>
              <w:rPr>
                <w:lang w:val="es-ES_tradnl"/>
              </w:rPr>
            </w:pPr>
          </w:p>
        </w:tc>
        <w:tc>
          <w:tcPr>
            <w:tcW w:w="423" w:type="dxa"/>
            <w:vMerge/>
          </w:tcPr>
          <w:p w14:paraId="3E148A23" w14:textId="77777777" w:rsidR="003D1B71" w:rsidRPr="00CA16E3" w:rsidRDefault="003D1B71" w:rsidP="00CB5272">
            <w:pPr>
              <w:pStyle w:val="Informacin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14:paraId="3504492B" w14:textId="77777777"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14:paraId="0F40A8AA" w14:textId="77777777" w:rsidTr="21A72D61">
        <w:trPr>
          <w:trHeight w:val="4071"/>
        </w:trPr>
        <w:tc>
          <w:tcPr>
            <w:tcW w:w="294" w:type="dxa"/>
          </w:tcPr>
          <w:p w14:paraId="0E687D58" w14:textId="77777777"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3403" w:type="dxa"/>
            <w:gridSpan w:val="2"/>
          </w:tcPr>
          <w:p w14:paraId="599D6459" w14:textId="77777777"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423" w:type="dxa"/>
          </w:tcPr>
          <w:p w14:paraId="061F8556" w14:textId="77777777" w:rsidR="003D1B71" w:rsidRPr="00CA16E3" w:rsidRDefault="003D1B71" w:rsidP="00222466">
            <w:pPr>
              <w:rPr>
                <w:lang w:val="es-ES_tradnl"/>
              </w:rPr>
            </w:pPr>
          </w:p>
        </w:tc>
        <w:tc>
          <w:tcPr>
            <w:tcW w:w="6607" w:type="dxa"/>
            <w:vMerge/>
          </w:tcPr>
          <w:p w14:paraId="024AEBB1" w14:textId="77777777" w:rsidR="003D1B71" w:rsidRPr="00CA16E3" w:rsidRDefault="003D1B71" w:rsidP="00222466">
            <w:pPr>
              <w:rPr>
                <w:lang w:val="es-ES_tradnl"/>
              </w:rPr>
            </w:pPr>
          </w:p>
        </w:tc>
      </w:tr>
    </w:tbl>
    <w:p w14:paraId="3E93408D" w14:textId="0094A04D" w:rsidR="007F5B63" w:rsidRPr="00CA16E3" w:rsidRDefault="007F5B63" w:rsidP="004E7275">
      <w:pPr>
        <w:pStyle w:val="Textoindependiente"/>
        <w:rPr>
          <w:lang w:val="es-ES_tradnl"/>
        </w:rPr>
      </w:pPr>
    </w:p>
    <w:sectPr w:rsidR="007F5B63" w:rsidRPr="00CA16E3" w:rsidSect="0011449D">
      <w:headerReference w:type="default" r:id="rId18"/>
      <w:type w:val="continuous"/>
      <w:pgSz w:w="11906" w:h="16838" w:code="9"/>
      <w:pgMar w:top="1843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44E104" w14:textId="77777777" w:rsidR="005E412A" w:rsidRDefault="005E412A" w:rsidP="00590471">
      <w:r>
        <w:separator/>
      </w:r>
    </w:p>
  </w:endnote>
  <w:endnote w:type="continuationSeparator" w:id="0">
    <w:p w14:paraId="314D09C8" w14:textId="77777777" w:rsidR="005E412A" w:rsidRDefault="005E412A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Arial Unicode MS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AFCA9A" w14:textId="77777777" w:rsidR="005E412A" w:rsidRDefault="005E412A" w:rsidP="00590471">
      <w:r>
        <w:separator/>
      </w:r>
    </w:p>
  </w:footnote>
  <w:footnote w:type="continuationSeparator" w:id="0">
    <w:p w14:paraId="010A17AF" w14:textId="77777777" w:rsidR="005E412A" w:rsidRDefault="005E412A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B6AFBD" w14:textId="77777777" w:rsidR="00CB5272" w:rsidRPr="00665F95" w:rsidRDefault="00CB5272" w:rsidP="00060042">
    <w:pPr>
      <w:pStyle w:val="Textoindependiente"/>
    </w:pPr>
    <w:r w:rsidRPr="00CA16E3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3D64CF" wp14:editId="3C51275A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a lib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:a16="http://schemas.microsoft.com/office/drawing/2014/main"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á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b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="http://schemas.microsoft.com/office/drawing/2014/main" xmlns:adec="http://schemas.microsoft.com/office/drawing/2017/decorative"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upo 26" style="position:absolute;margin-left:-126.65pt;margin-top:-36pt;width:682.4pt;height:830.55pt;z-index:251658240" alt="&quot;&quot;" coordsize="86667,105479" coordorigin=",-2286" o:spid="_x0000_s1026" w14:anchorId="7C03D5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">
              <v:group id="Grupo 14" style="position:absolute;top:1981;width:40640;height:38195" coordsize="40644,4010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a libre: Forma 10" style="position:absolute;width:40644;height:40105;rotation:180;flip:x;visibility:visible;mso-wrap-style:square;v-text-anchor:middle" coordsize="2647519,2612594" o:spid="_x0000_s1028" fillcolor="white [3212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>
                  <v:fill type="gradientRadial" color2="#0072c7 [3205]" focus="100%" focussize="" focusposition="1" o:opacity2="24248f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style="position:absolute;left:2909;top:4364;width:32264;height:31839;visibility:visible;mso-wrap-style:square;v-text-anchor:middle" coordsize="2647519,2612594" o:spid="_x0000_s1029" fillcolor="#2c567a [3204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style="position:absolute;left:8855;top:-2286;width:77724;height:2624;visibility:visible;mso-wrap-style:square;v-text-anchor:middle" o:spid="_x0000_s1030" fillcolor="#2c567a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/>
              <v:group id="Grupo 12" style="position:absolute;left:27203;top:7696;width:59464;height:95497" coordsize="48666,78166" coordorigin="-26637,-52836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a libre: Forma 10" style="position:absolute;left:-27;top:5584;width:22055;height:19745;rotation:180;flip:x y;visibility:visible;mso-wrap-style:square;v-text-anchor:middle" coordsize="2647519,2612594" o:spid="_x0000_s1032" fillcolor="#2c567a [3204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>
                  <v:fill type="gradientRadial" opacity="11796f" color2="#0072c7 [3205]" focus="100%" focussize="" focusposition="1" o:opacity2="13107f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style="position:absolute;left:3918;top:8849;width:16843;height:15090;rotation:180;visibility:visible;mso-wrap-style:square;v-text-anchor:middle" coordsize="2647519,2612594" o:spid="_x0000_s1033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style="position:absolute;left:12053;top:5196;width:7689;height:7590;rotation:180;flip:x y;visibility:visible;mso-wrap-style:square;v-text-anchor:middle" coordsize="2647519,2612594" o:spid="_x0000_s1034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style="position:absolute;left:-2182;top:13957;width:4497;height:4440;rotation:180;flip:x y;visibility:visible;mso-wrap-style:square;v-text-anchor:middle" coordsize="2647519,2612594" o:spid="_x0000_s1035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style="position:absolute;left:-26637;top:-52836;width:4498;height:4439;rotation:180;flip:x y;visibility:visible;mso-wrap-style:square;v-text-anchor:middle" coordsize="2647519,2612594" o:spid="_x0000_s1036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style="position:absolute;left:5966;top:4616;width:2809;height:2773;rotation:180;flip:x y;visibility:visible;mso-wrap-style:square;v-text-anchor:middle" coordsize="2647519,2612594" o:spid="_x0000_s1037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Pr="00CA16E3">
      <w:rPr>
        <w:noProof/>
        <w:lang w:val="es-ES_tradnl" w:bidi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294F5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C8C179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686C3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6D431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9908F7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A6F1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A84F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CB000F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A14DC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007A7D7D"/>
    <w:multiLevelType w:val="hybridMultilevel"/>
    <w:tmpl w:val="5A5ABF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21457E9"/>
    <w:multiLevelType w:val="multilevel"/>
    <w:tmpl w:val="A2F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695677"/>
    <w:multiLevelType w:val="hybridMultilevel"/>
    <w:tmpl w:val="BF8031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0316678"/>
    <w:multiLevelType w:val="hybridMultilevel"/>
    <w:tmpl w:val="9D38EE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BE639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28F21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>
    <w:nsid w:val="44733EC9"/>
    <w:multiLevelType w:val="hybridMultilevel"/>
    <w:tmpl w:val="BFC2EE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6408A5"/>
    <w:multiLevelType w:val="multilevel"/>
    <w:tmpl w:val="BE5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FD06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7445472D"/>
    <w:multiLevelType w:val="hybridMultilevel"/>
    <w:tmpl w:val="B4A0E3D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20"/>
  </w:num>
  <w:num w:numId="5">
    <w:abstractNumId w:val="16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7"/>
  </w:num>
  <w:num w:numId="16">
    <w:abstractNumId w:val="12"/>
  </w:num>
  <w:num w:numId="17">
    <w:abstractNumId w:val="19"/>
  </w:num>
  <w:num w:numId="18">
    <w:abstractNumId w:val="14"/>
  </w:num>
  <w:num w:numId="19">
    <w:abstractNumId w:val="18"/>
  </w:num>
  <w:num w:numId="20">
    <w:abstractNumId w:val="13"/>
  </w:num>
  <w:num w:numId="21">
    <w:abstractNumId w:val="1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718"/>
    <w:rsid w:val="00001487"/>
    <w:rsid w:val="00060042"/>
    <w:rsid w:val="0008685D"/>
    <w:rsid w:val="00090860"/>
    <w:rsid w:val="00112FD7"/>
    <w:rsid w:val="0011449D"/>
    <w:rsid w:val="00150ABD"/>
    <w:rsid w:val="001946FC"/>
    <w:rsid w:val="001A06B8"/>
    <w:rsid w:val="00222466"/>
    <w:rsid w:val="00247254"/>
    <w:rsid w:val="0024753C"/>
    <w:rsid w:val="00251E1A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3E73F9"/>
    <w:rsid w:val="004E158A"/>
    <w:rsid w:val="004E7275"/>
    <w:rsid w:val="00565C77"/>
    <w:rsid w:val="0056708E"/>
    <w:rsid w:val="005801E5"/>
    <w:rsid w:val="00590471"/>
    <w:rsid w:val="005D01FA"/>
    <w:rsid w:val="005E412A"/>
    <w:rsid w:val="00653E17"/>
    <w:rsid w:val="00665F95"/>
    <w:rsid w:val="006A08E8"/>
    <w:rsid w:val="006D79A8"/>
    <w:rsid w:val="006F2340"/>
    <w:rsid w:val="0072353B"/>
    <w:rsid w:val="007575B6"/>
    <w:rsid w:val="007721CF"/>
    <w:rsid w:val="00797718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05FC8"/>
    <w:rsid w:val="00912DC8"/>
    <w:rsid w:val="009215E3"/>
    <w:rsid w:val="009475DC"/>
    <w:rsid w:val="00961189"/>
    <w:rsid w:val="00967B93"/>
    <w:rsid w:val="00997BF6"/>
    <w:rsid w:val="009D090F"/>
    <w:rsid w:val="00A31464"/>
    <w:rsid w:val="00A31B16"/>
    <w:rsid w:val="00A33613"/>
    <w:rsid w:val="00A47A8D"/>
    <w:rsid w:val="00A97BCE"/>
    <w:rsid w:val="00AC6C7E"/>
    <w:rsid w:val="00B339BB"/>
    <w:rsid w:val="00B4158A"/>
    <w:rsid w:val="00B55AAB"/>
    <w:rsid w:val="00B6466C"/>
    <w:rsid w:val="00B8631A"/>
    <w:rsid w:val="00BB1B5D"/>
    <w:rsid w:val="00BC22C7"/>
    <w:rsid w:val="00BD195A"/>
    <w:rsid w:val="00BD6F36"/>
    <w:rsid w:val="00C07240"/>
    <w:rsid w:val="00C14078"/>
    <w:rsid w:val="00CA16E3"/>
    <w:rsid w:val="00CB5272"/>
    <w:rsid w:val="00CE1E3D"/>
    <w:rsid w:val="00D0373F"/>
    <w:rsid w:val="00D053FA"/>
    <w:rsid w:val="00DC3F0A"/>
    <w:rsid w:val="00E26AED"/>
    <w:rsid w:val="00E73AB8"/>
    <w:rsid w:val="00E90A60"/>
    <w:rsid w:val="00ED47F7"/>
    <w:rsid w:val="00EE7E09"/>
    <w:rsid w:val="00F0223C"/>
    <w:rsid w:val="00F20161"/>
    <w:rsid w:val="00F3235D"/>
    <w:rsid w:val="00F32393"/>
    <w:rsid w:val="00F878BD"/>
    <w:rsid w:val="00FD670A"/>
    <w:rsid w:val="00FE7401"/>
    <w:rsid w:val="21A7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727EC7EE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cionar1">
    <w:name w:val="Mencionar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CA16E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CA16E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Hipervnculointeligente1">
    <w:name w:val="Hipervínculo inteligente1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2C567A" w:themeColor="accent1"/>
        <w:bottom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0072C7" w:themeColor="accent2"/>
        <w:bottom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0D1D51" w:themeColor="accent3"/>
        <w:bottom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666666" w:themeColor="accent4"/>
        <w:bottom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3C76A6" w:themeColor="accent5"/>
        <w:bottom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1E44BC" w:themeColor="accent6"/>
        <w:bottom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CA16E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cionar1">
    <w:name w:val="Mencionar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CA16E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CA16E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Hipervnculointeligente1">
    <w:name w:val="Hipervínculo inteligente1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2C567A" w:themeColor="accent1"/>
        <w:bottom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0072C7" w:themeColor="accent2"/>
        <w:bottom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0D1D51" w:themeColor="accent3"/>
        <w:bottom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666666" w:themeColor="accent4"/>
        <w:bottom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3C76A6" w:themeColor="accent5"/>
        <w:bottom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1E44BC" w:themeColor="accent6"/>
        <w:bottom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CA16E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guel.caro\AppData\Local\Microsoft\Office\16.0\DTS\es-CL%7b1466AA6A-4C15-408A-B06C-00D19C3673BD%7d\%7bD427A3A4-D80F-4F75-B036-C9337F8E4308%7dtf78128832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EC21FD5DDD24DC6B90B986200F5F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E4974-99D2-4C0D-A9E5-BBB16DCFB2D6}"/>
      </w:docPartPr>
      <w:docPartBody>
        <w:p w:rsidR="00001487" w:rsidRDefault="00001487">
          <w:pPr>
            <w:pStyle w:val="0EC21FD5DDD24DC6B90B986200F5FE22"/>
          </w:pPr>
          <w:r w:rsidRPr="00F20161">
            <w:t>Formación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Arial Unicode MS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529"/>
    <w:rsid w:val="00001487"/>
    <w:rsid w:val="000364FE"/>
    <w:rsid w:val="006F2340"/>
    <w:rsid w:val="007B1529"/>
    <w:rsid w:val="007C210C"/>
    <w:rsid w:val="00997BF6"/>
    <w:rsid w:val="009D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EC21FD5DDD24DC6B90B986200F5FE22">
    <w:name w:val="0EC21FD5DDD24DC6B90B986200F5FE22"/>
  </w:style>
  <w:style w:type="character" w:styleId="Textodelmarcadordeposicin">
    <w:name w:val="Placeholder Text"/>
    <w:basedOn w:val="Fuentedeprrafopredeter"/>
    <w:uiPriority w:val="99"/>
    <w:semiHidden/>
    <w:rPr>
      <w:rFonts w:ascii="Calibri" w:hAnsi="Calibri" w:cs="Calibri"/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EC21FD5DDD24DC6B90B986200F5FE22">
    <w:name w:val="0EC21FD5DDD24DC6B90B986200F5FE22"/>
  </w:style>
  <w:style w:type="character" w:styleId="Textodelmarcadordeposicin">
    <w:name w:val="Placeholder Text"/>
    <w:basedOn w:val="Fuentedeprrafopredeter"/>
    <w:uiPriority w:val="99"/>
    <w:semiHidden/>
    <w:rPr>
      <w:rFonts w:ascii="Calibri" w:hAnsi="Calibri" w:cs="Calibri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purl.org/dc/dcmitype/"/>
    <ds:schemaRef ds:uri="http://www.w3.org/XML/1998/namespace"/>
    <ds:schemaRef ds:uri="http://schemas.microsoft.com/office/2006/documentManagement/types"/>
    <ds:schemaRef ds:uri="71af3243-3dd4-4a8d-8c0d-dd76da1f02a5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6c05727-aa75-4e4a-9b5f-8a80a116589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{D427A3A4-D80F-4F75-B036-C9337F8E4308}tf78128832_win32</Template>
  <TotalTime>1</TotalTime>
  <Pages>2</Pages>
  <Words>529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Enrique Caro Montecinos</dc:creator>
  <cp:keywords/>
  <dc:description/>
  <cp:lastModifiedBy>Miguel</cp:lastModifiedBy>
  <cp:revision>2</cp:revision>
  <cp:lastPrinted>2026-01-29T16:54:00Z</cp:lastPrinted>
  <dcterms:created xsi:type="dcterms:W3CDTF">2026-03-19T20:49:00Z</dcterms:created>
  <dcterms:modified xsi:type="dcterms:W3CDTF">2026-03-19T20:49:00Z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